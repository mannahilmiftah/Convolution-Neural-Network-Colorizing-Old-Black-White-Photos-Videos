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753FE" w14:textId="6097CC1D" w:rsidR="00212A24" w:rsidRDefault="00EA7D80">
      <w:pPr>
        <w:pStyle w:val="Heading1"/>
      </w:pPr>
      <w:r>
        <w:t>Notes:</w:t>
      </w:r>
    </w:p>
    <w:p w14:paraId="09B0D101" w14:textId="1E5E3D6D" w:rsidR="00EA7D80" w:rsidRDefault="0005573B" w:rsidP="0005573B">
      <w:pPr>
        <w:pStyle w:val="Heading2"/>
        <w:shd w:val="clear" w:color="auto" w:fill="FFFFFF" w:themeFill="background1"/>
        <w:ind w:firstLine="360"/>
      </w:pPr>
      <w:r>
        <w:t xml:space="preserve"> I</w:t>
      </w:r>
      <w:r w:rsidR="00EA7D80" w:rsidRPr="00EA7D80">
        <w:t>mage to be colorized</w:t>
      </w:r>
      <w:r>
        <w:t>:</w:t>
      </w:r>
    </w:p>
    <w:p w14:paraId="1F3F923E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Define Model Paths</w:t>
      </w:r>
    </w:p>
    <w:p w14:paraId="7AB0012E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Load serialized black and white colorizer model and cluster</w:t>
      </w:r>
    </w:p>
    <w:p w14:paraId="48252FD5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Add the cluster centers as 1x1 convolutions to the model</w:t>
      </w:r>
    </w:p>
    <w:p w14:paraId="18722CBB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Load the input image, scale it and convert it to Lab</w:t>
      </w:r>
    </w:p>
    <w:p w14:paraId="77CFF4E3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Extracting “L”</w:t>
      </w:r>
    </w:p>
    <w:p w14:paraId="571C1266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Predicting “a” and “b”</w:t>
      </w:r>
    </w:p>
    <w:p w14:paraId="4A2084C4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Creating a colorized Lab photo (L + a + b)</w:t>
      </w:r>
    </w:p>
    <w:p w14:paraId="008EBFDE" w14:textId="77777777" w:rsidR="00EA7D80" w:rsidRPr="00EA7D80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Converting to RGB</w:t>
      </w:r>
    </w:p>
    <w:p w14:paraId="199E55D6" w14:textId="0C603C07" w:rsidR="00EF73FB" w:rsidRPr="00EF73FB" w:rsidRDefault="00EA7D80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A7D80">
        <w:rPr>
          <w:rFonts w:ascii="charter" w:eastAsia="Times New Roman" w:hAnsi="charter" w:cs="Times New Roman"/>
          <w:b/>
          <w:bCs/>
          <w:color w:val="292929"/>
          <w:spacing w:val="-1"/>
          <w:sz w:val="27"/>
          <w:szCs w:val="27"/>
          <w:shd w:val="clear" w:color="auto" w:fill="FFFFFF"/>
          <w:lang w:eastAsia="en-US"/>
        </w:rPr>
        <w:t>Saving the final RGB photo</w:t>
      </w:r>
    </w:p>
    <w:p w14:paraId="62EB83A0" w14:textId="4CEEFE50" w:rsidR="00EF73FB" w:rsidRDefault="00EF73FB" w:rsidP="0005573B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079F1E41" w14:textId="3FF829A8" w:rsidR="00EF73FB" w:rsidRPr="00EF73FB" w:rsidRDefault="00EF73FB" w:rsidP="0005573B">
      <w:pPr>
        <w:pStyle w:val="Heading2"/>
        <w:shd w:val="clear" w:color="auto" w:fill="FFFFFF" w:themeFill="background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       Video:</w:t>
      </w:r>
    </w:p>
    <w:p w14:paraId="477CDC1C" w14:textId="77777777" w:rsidR="00EF73FB" w:rsidRPr="00EF73FB" w:rsidRDefault="00EF73FB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t>Get B&amp;W footage and load it on input_video subdirectory</w:t>
      </w:r>
    </w:p>
    <w:p w14:paraId="4C396614" w14:textId="77777777" w:rsidR="00EF73FB" w:rsidRPr="00EF73FB" w:rsidRDefault="00EF73FB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t>Read the video, one frame at a time</w:t>
      </w:r>
    </w:p>
    <w:p w14:paraId="5F78F18F" w14:textId="77777777" w:rsidR="00EF73FB" w:rsidRPr="00EF73FB" w:rsidRDefault="00EF73FB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t>Having a single frame, apply what we did for a photo</w:t>
      </w:r>
    </w:p>
    <w:p w14:paraId="5268BE7D" w14:textId="77777777" w:rsidR="00EF73FB" w:rsidRPr="00EF73FB" w:rsidRDefault="00EF73FB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t>Having a colorized frame, save it on another subfolder:</w:t>
      </w:r>
      <w:r>
        <w:t xml:space="preserve"> </w:t>
      </w:r>
      <w:r>
        <w:t>colorized_video_frames</w:t>
      </w:r>
    </w:p>
    <w:p w14:paraId="3DBF0121" w14:textId="6FBA1FF4" w:rsidR="00EF73FB" w:rsidRPr="00EF73FB" w:rsidRDefault="00EF73FB" w:rsidP="0005573B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t>Close the OpenCv windows.</w:t>
      </w:r>
    </w:p>
    <w:sectPr w:rsidR="00EF73FB" w:rsidRPr="00EF73FB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8E1B" w14:textId="77777777" w:rsidR="003503C3" w:rsidRDefault="003503C3">
      <w:r>
        <w:separator/>
      </w:r>
    </w:p>
    <w:p w14:paraId="4A3385D6" w14:textId="77777777" w:rsidR="003503C3" w:rsidRDefault="003503C3"/>
  </w:endnote>
  <w:endnote w:type="continuationSeparator" w:id="0">
    <w:p w14:paraId="2ECC7157" w14:textId="77777777" w:rsidR="003503C3" w:rsidRDefault="003503C3">
      <w:r>
        <w:continuationSeparator/>
      </w:r>
    </w:p>
    <w:p w14:paraId="7424F16A" w14:textId="77777777" w:rsidR="003503C3" w:rsidRDefault="00350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harter">
    <w:panose1 w:val="02040503050506090203"/>
    <w:charset w:val="00"/>
    <w:family w:val="roman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1D719D" w14:textId="77777777" w:rsidR="00212A24" w:rsidRDefault="003503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70FB4" w14:textId="77777777" w:rsidR="003503C3" w:rsidRDefault="003503C3">
      <w:r>
        <w:separator/>
      </w:r>
    </w:p>
    <w:p w14:paraId="7982659F" w14:textId="77777777" w:rsidR="003503C3" w:rsidRDefault="003503C3"/>
  </w:footnote>
  <w:footnote w:type="continuationSeparator" w:id="0">
    <w:p w14:paraId="75415033" w14:textId="77777777" w:rsidR="003503C3" w:rsidRDefault="003503C3">
      <w:r>
        <w:continuationSeparator/>
      </w:r>
    </w:p>
    <w:p w14:paraId="65AEAB5D" w14:textId="77777777" w:rsidR="003503C3" w:rsidRDefault="003503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996F09"/>
    <w:multiLevelType w:val="hybridMultilevel"/>
    <w:tmpl w:val="19146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656608">
    <w:abstractNumId w:val="1"/>
  </w:num>
  <w:num w:numId="2" w16cid:durableId="212085973">
    <w:abstractNumId w:val="0"/>
  </w:num>
  <w:num w:numId="3" w16cid:durableId="1382049639">
    <w:abstractNumId w:val="3"/>
  </w:num>
  <w:num w:numId="4" w16cid:durableId="339890988">
    <w:abstractNumId w:val="4"/>
  </w:num>
  <w:num w:numId="5" w16cid:durableId="77799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80"/>
    <w:rsid w:val="0005573B"/>
    <w:rsid w:val="00212A24"/>
    <w:rsid w:val="003503C3"/>
    <w:rsid w:val="00EA7D80"/>
    <w:rsid w:val="00E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21A6F"/>
  <w15:chartTrackingRefBased/>
  <w15:docId w15:val="{35D1EBA8-1139-9F47-B7BC-18A7DC51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EA7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ahadzahid/Library/Containers/com.microsoft.Word/Data/Library/Application%20Support/Microsoft/Office/16.0/DTS/en-US%7b5E15F6FC-C051-8B43-BD81-F7FAAEF39E3C%7d/%7b02929AC1-2CBF-954A-A1FE-54AE53A2AA56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Syed Mohammad Fahad Zahid</cp:lastModifiedBy>
  <cp:revision>1</cp:revision>
  <dcterms:created xsi:type="dcterms:W3CDTF">2022-05-18T22:42:00Z</dcterms:created>
  <dcterms:modified xsi:type="dcterms:W3CDTF">2022-05-18T22:54:00Z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